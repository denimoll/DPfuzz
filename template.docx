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CAAD6" w14:textId="03DF15DF" w:rsidR="00B708FD" w:rsidRPr="00F45187" w:rsidRDefault="00F45187" w:rsidP="00766528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45187">
        <w:rPr>
          <w:rFonts w:ascii="Times New Roman" w:hAnsi="Times New Roman" w:cs="Times New Roman"/>
          <w:b/>
          <w:bCs/>
          <w:sz w:val="40"/>
          <w:szCs w:val="40"/>
          <w:lang w:val="en-US"/>
        </w:rPr>
        <w:t>Fuzzing report</w:t>
      </w:r>
    </w:p>
    <w:p w14:paraId="2056BA2B" w14:textId="3F8B3791" w:rsidR="00F45187" w:rsidRPr="00F45187" w:rsidRDefault="00F45187" w:rsidP="00766528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5187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by DPFuzz</w:t>
      </w:r>
    </w:p>
    <w:p w14:paraId="3CF91E2C" w14:textId="5ADF7D15" w:rsidR="00F45187" w:rsidRDefault="00F45187" w:rsidP="00766528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CE6C70" w14:textId="6C14AFC1" w:rsidR="00F45187" w:rsidRDefault="00F45187" w:rsidP="00F45187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Count of requests: 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ount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requests }}</w:t>
      </w:r>
    </w:p>
    <w:p w14:paraId="23521950" w14:textId="083E4F0B" w:rsidR="00F45187" w:rsidRDefault="00F45187" w:rsidP="00F45187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187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 of response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ount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response }}</w:t>
      </w:r>
    </w:p>
    <w:p w14:paraId="58E7C085" w14:textId="0E0F6FFB" w:rsidR="00F45187" w:rsidRDefault="00F45187" w:rsidP="00F45187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187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 of error response code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ount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code }}</w:t>
      </w:r>
    </w:p>
    <w:p w14:paraId="2FE635E9" w14:textId="068D8107" w:rsidR="00F45187" w:rsidRDefault="00F45187" w:rsidP="00F45187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187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 of valid json error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ount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valid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error }}</w:t>
      </w:r>
    </w:p>
    <w:p w14:paraId="2C5E6FA5" w14:textId="5D71C62C" w:rsidR="00F45187" w:rsidRDefault="00F45187" w:rsidP="00F45187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187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Interfaces coverage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nterfaces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coverage }}</w:t>
      </w:r>
    </w:p>
    <w:p w14:paraId="69EF4182" w14:textId="6C343677" w:rsidR="00F45187" w:rsidRDefault="00F45187" w:rsidP="00F45187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187">
        <w:rPr>
          <w:rFonts w:ascii="Times New Roman" w:hAnsi="Times New Roman" w:cs="Times New Roman"/>
          <w:b/>
          <w:bCs/>
          <w:sz w:val="28"/>
          <w:szCs w:val="28"/>
          <w:lang w:val="en-US"/>
        </w:rPr>
        <w:t>Full fuzzing time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ull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fuzzing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time }}</w:t>
      </w:r>
    </w:p>
    <w:p w14:paraId="21D54E47" w14:textId="0A1895B7" w:rsidR="00F45187" w:rsidRDefault="00F45187" w:rsidP="00F45187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187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 for one request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ime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="000A077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45187">
        <w:rPr>
          <w:rFonts w:ascii="Times New Roman" w:hAnsi="Times New Roman" w:cs="Times New Roman"/>
          <w:sz w:val="28"/>
          <w:szCs w:val="28"/>
          <w:lang w:val="en-US"/>
        </w:rPr>
        <w:t>request }}</w:t>
      </w:r>
    </w:p>
    <w:p w14:paraId="1C998964" w14:textId="77777777" w:rsidR="00F45187" w:rsidRPr="00F45187" w:rsidRDefault="00F45187" w:rsidP="00F4518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0"/>
        <w:gridCol w:w="3905"/>
        <w:gridCol w:w="3369"/>
        <w:gridCol w:w="3366"/>
        <w:gridCol w:w="3360"/>
      </w:tblGrid>
      <w:tr w:rsidR="00A60D88" w:rsidRPr="008749C8" w14:paraId="760D1225" w14:textId="371BBF67" w:rsidTr="00A60D88">
        <w:trPr>
          <w:trHeight w:val="235"/>
          <w:tblHeader/>
        </w:trPr>
        <w:tc>
          <w:tcPr>
            <w:tcW w:w="192" w:type="pct"/>
            <w:vMerge w:val="restart"/>
            <w:shd w:val="clear" w:color="auto" w:fill="E7E6E6" w:themeFill="background2"/>
            <w:vAlign w:val="center"/>
          </w:tcPr>
          <w:p w14:paraId="37F2A112" w14:textId="77777777" w:rsidR="00A60D88" w:rsidRPr="008749C8" w:rsidRDefault="00A60D88" w:rsidP="00392A6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49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  <w:p w14:paraId="7219F465" w14:textId="77777777" w:rsidR="00A60D88" w:rsidRPr="008749C8" w:rsidRDefault="00A60D88" w:rsidP="00392A6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49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1341" w:type="pct"/>
            <w:vMerge w:val="restart"/>
            <w:shd w:val="clear" w:color="auto" w:fill="E7E6E6" w:themeFill="background2"/>
            <w:vAlign w:val="center"/>
          </w:tcPr>
          <w:p w14:paraId="68C1C41F" w14:textId="17E11B4A" w:rsidR="00A60D88" w:rsidRPr="00F45187" w:rsidRDefault="00A60D88" w:rsidP="00F451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Reason</w:t>
            </w:r>
          </w:p>
        </w:tc>
        <w:tc>
          <w:tcPr>
            <w:tcW w:w="1157" w:type="pct"/>
            <w:vMerge w:val="restart"/>
            <w:shd w:val="clear" w:color="auto" w:fill="E7E6E6" w:themeFill="background2"/>
            <w:vAlign w:val="center"/>
          </w:tcPr>
          <w:p w14:paraId="6C8DB5CC" w14:textId="22658662" w:rsidR="00A60D88" w:rsidRPr="00F45187" w:rsidRDefault="00A60D88" w:rsidP="00F451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Request</w:t>
            </w:r>
          </w:p>
        </w:tc>
        <w:tc>
          <w:tcPr>
            <w:tcW w:w="2310" w:type="pct"/>
            <w:gridSpan w:val="2"/>
            <w:shd w:val="clear" w:color="auto" w:fill="E7E6E6" w:themeFill="background2"/>
            <w:vAlign w:val="center"/>
          </w:tcPr>
          <w:p w14:paraId="3E8AAE81" w14:textId="0C53BC62" w:rsidR="00A60D88" w:rsidRDefault="00A60D88" w:rsidP="00F451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Response</w:t>
            </w:r>
          </w:p>
        </w:tc>
      </w:tr>
      <w:tr w:rsidR="00A60D88" w:rsidRPr="008749C8" w14:paraId="024F02E1" w14:textId="77777777" w:rsidTr="00F45187">
        <w:trPr>
          <w:trHeight w:val="235"/>
          <w:tblHeader/>
        </w:trPr>
        <w:tc>
          <w:tcPr>
            <w:tcW w:w="192" w:type="pct"/>
            <w:vMerge/>
            <w:shd w:val="clear" w:color="auto" w:fill="E7E6E6" w:themeFill="background2"/>
            <w:vAlign w:val="center"/>
          </w:tcPr>
          <w:p w14:paraId="4A108EF8" w14:textId="77777777" w:rsidR="00A60D88" w:rsidRPr="008749C8" w:rsidRDefault="00A60D88" w:rsidP="00392A6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41" w:type="pct"/>
            <w:vMerge/>
            <w:shd w:val="clear" w:color="auto" w:fill="E7E6E6" w:themeFill="background2"/>
            <w:vAlign w:val="center"/>
          </w:tcPr>
          <w:p w14:paraId="78498CF8" w14:textId="77777777" w:rsidR="00A60D88" w:rsidRDefault="00A60D88" w:rsidP="00F451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7" w:type="pct"/>
            <w:vMerge/>
            <w:shd w:val="clear" w:color="auto" w:fill="E7E6E6" w:themeFill="background2"/>
            <w:vAlign w:val="center"/>
          </w:tcPr>
          <w:p w14:paraId="38B1EDDF" w14:textId="77777777" w:rsidR="00A60D88" w:rsidRDefault="00A60D88" w:rsidP="00F451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6" w:type="pct"/>
            <w:shd w:val="clear" w:color="auto" w:fill="E7E6E6" w:themeFill="background2"/>
            <w:vAlign w:val="center"/>
          </w:tcPr>
          <w:p w14:paraId="1CFF4D85" w14:textId="31DF45CE" w:rsidR="00A60D88" w:rsidRDefault="00A60D88" w:rsidP="00F451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Code</w:t>
            </w:r>
          </w:p>
        </w:tc>
        <w:tc>
          <w:tcPr>
            <w:tcW w:w="1154" w:type="pct"/>
            <w:shd w:val="clear" w:color="auto" w:fill="E7E6E6" w:themeFill="background2"/>
            <w:vAlign w:val="center"/>
          </w:tcPr>
          <w:p w14:paraId="094DA210" w14:textId="3AB66839" w:rsidR="00A60D88" w:rsidRDefault="00A60D88" w:rsidP="00F451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</w:t>
            </w:r>
          </w:p>
        </w:tc>
      </w:tr>
      <w:tr w:rsidR="00F45187" w:rsidRPr="00A60D88" w14:paraId="4B9987BB" w14:textId="5ACD8EF9" w:rsidTr="00F64060">
        <w:tc>
          <w:tcPr>
            <w:tcW w:w="2690" w:type="pct"/>
            <w:gridSpan w:val="3"/>
          </w:tcPr>
          <w:p w14:paraId="12155123" w14:textId="7FC099F4" w:rsidR="00F45187" w:rsidRPr="0016414D" w:rsidRDefault="00F45187" w:rsidP="001A2DED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{%tr for item in </w:t>
            </w:r>
            <w:r w:rsidR="000A07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rrors</w:t>
            </w:r>
            <w:r w:rsidRPr="009F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</w:t>
            </w:r>
          </w:p>
        </w:tc>
        <w:tc>
          <w:tcPr>
            <w:tcW w:w="1156" w:type="pct"/>
          </w:tcPr>
          <w:p w14:paraId="72D2BCD4" w14:textId="77777777" w:rsidR="00F45187" w:rsidRDefault="00F45187" w:rsidP="001A2DED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54" w:type="pct"/>
          </w:tcPr>
          <w:p w14:paraId="1AF2BBA7" w14:textId="77777777" w:rsidR="00F45187" w:rsidRDefault="00F45187" w:rsidP="001A2DED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45187" w:rsidRPr="0016414D" w14:paraId="29292EE0" w14:textId="6D15BD4C" w:rsidTr="00F64060">
        <w:tc>
          <w:tcPr>
            <w:tcW w:w="192" w:type="pct"/>
          </w:tcPr>
          <w:p w14:paraId="19609280" w14:textId="23E72C9E" w:rsidR="00F45187" w:rsidRPr="00FC77BD" w:rsidRDefault="00F45187" w:rsidP="00FC77BD">
            <w:pPr>
              <w:pStyle w:val="a5"/>
              <w:numPr>
                <w:ilvl w:val="0"/>
                <w:numId w:val="1"/>
              </w:numPr>
              <w:ind w:left="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41" w:type="pct"/>
          </w:tcPr>
          <w:p w14:paraId="28E0F20C" w14:textId="67740BD9" w:rsidR="00F45187" w:rsidRPr="003A45F4" w:rsidRDefault="00F45187" w:rsidP="003A45F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item.</w:t>
            </w:r>
            <w:r w:rsidR="00861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="002373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eason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157" w:type="pct"/>
          </w:tcPr>
          <w:p w14:paraId="58B27D04" w14:textId="57158480" w:rsidR="00F45187" w:rsidRDefault="00F45187" w:rsidP="003A45F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item.</w:t>
            </w:r>
            <w:r w:rsidR="00861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="002373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equest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156" w:type="pct"/>
          </w:tcPr>
          <w:p w14:paraId="1DCD3AA1" w14:textId="78C35F0E" w:rsidR="00F45187" w:rsidRDefault="00237324" w:rsidP="003A45F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item.</w:t>
            </w:r>
            <w:r w:rsidR="00861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esponse_code }}</w:t>
            </w:r>
          </w:p>
        </w:tc>
        <w:tc>
          <w:tcPr>
            <w:tcW w:w="1154" w:type="pct"/>
          </w:tcPr>
          <w:p w14:paraId="760BFF52" w14:textId="1A6B704F" w:rsidR="00F45187" w:rsidRDefault="00237324" w:rsidP="003A45F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item.</w:t>
            </w:r>
            <w:r w:rsidR="00861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esponse_data }}</w:t>
            </w:r>
          </w:p>
        </w:tc>
      </w:tr>
      <w:tr w:rsidR="00F45187" w:rsidRPr="0016414D" w14:paraId="367780A2" w14:textId="454EF097" w:rsidTr="00F64060">
        <w:tc>
          <w:tcPr>
            <w:tcW w:w="2690" w:type="pct"/>
            <w:gridSpan w:val="3"/>
          </w:tcPr>
          <w:p w14:paraId="4529B46D" w14:textId="77777777" w:rsidR="00F45187" w:rsidRDefault="00F45187" w:rsidP="001A2DED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endfor %}</w:t>
            </w:r>
          </w:p>
        </w:tc>
        <w:tc>
          <w:tcPr>
            <w:tcW w:w="1156" w:type="pct"/>
          </w:tcPr>
          <w:p w14:paraId="22FDB6AF" w14:textId="77777777" w:rsidR="00F45187" w:rsidRDefault="00F45187" w:rsidP="001A2DED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54" w:type="pct"/>
          </w:tcPr>
          <w:p w14:paraId="007097D1" w14:textId="77777777" w:rsidR="00F45187" w:rsidRDefault="00F45187" w:rsidP="001A2DED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F795CF1" w14:textId="5B4BF6B3" w:rsidR="00B708FD" w:rsidRPr="00766528" w:rsidRDefault="00B708FD" w:rsidP="003A45F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B708FD" w:rsidRPr="00766528" w:rsidSect="00F45187">
      <w:pgSz w:w="16838" w:h="11906" w:orient="landscape"/>
      <w:pgMar w:top="850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A60FE1"/>
    <w:multiLevelType w:val="hybridMultilevel"/>
    <w:tmpl w:val="D7126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hideSpellingErrors/>
  <w:hideGrammaticalErrors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A1"/>
    <w:rsid w:val="00005DEF"/>
    <w:rsid w:val="00095073"/>
    <w:rsid w:val="000A0772"/>
    <w:rsid w:val="0015706C"/>
    <w:rsid w:val="0016414D"/>
    <w:rsid w:val="001A2DED"/>
    <w:rsid w:val="002074E8"/>
    <w:rsid w:val="00237324"/>
    <w:rsid w:val="00357BA1"/>
    <w:rsid w:val="00392A65"/>
    <w:rsid w:val="003A45F4"/>
    <w:rsid w:val="00424A35"/>
    <w:rsid w:val="00532008"/>
    <w:rsid w:val="005C34EB"/>
    <w:rsid w:val="00657B55"/>
    <w:rsid w:val="007216A7"/>
    <w:rsid w:val="007501A4"/>
    <w:rsid w:val="00766528"/>
    <w:rsid w:val="007C357C"/>
    <w:rsid w:val="008610D4"/>
    <w:rsid w:val="008649BE"/>
    <w:rsid w:val="008749C8"/>
    <w:rsid w:val="008A1A09"/>
    <w:rsid w:val="00901A2C"/>
    <w:rsid w:val="00913635"/>
    <w:rsid w:val="0093527B"/>
    <w:rsid w:val="009A762F"/>
    <w:rsid w:val="009F4B1F"/>
    <w:rsid w:val="00A60D88"/>
    <w:rsid w:val="00A759E9"/>
    <w:rsid w:val="00AB5E76"/>
    <w:rsid w:val="00B51A36"/>
    <w:rsid w:val="00B708FD"/>
    <w:rsid w:val="00B91EAF"/>
    <w:rsid w:val="00C205E3"/>
    <w:rsid w:val="00D4392A"/>
    <w:rsid w:val="00D97281"/>
    <w:rsid w:val="00DE1154"/>
    <w:rsid w:val="00E859A7"/>
    <w:rsid w:val="00EB5829"/>
    <w:rsid w:val="00F45187"/>
    <w:rsid w:val="00F64060"/>
    <w:rsid w:val="00F7501F"/>
    <w:rsid w:val="00FA3C40"/>
    <w:rsid w:val="00FC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10B1"/>
  <w15:chartTrackingRefBased/>
  <w15:docId w15:val="{15F05908-2A6C-4917-AD88-A07DBEA0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0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1A2DED"/>
    <w:rPr>
      <w:color w:val="808080"/>
    </w:rPr>
  </w:style>
  <w:style w:type="paragraph" w:styleId="a5">
    <w:name w:val="List Paragraph"/>
    <w:basedOn w:val="a"/>
    <w:uiPriority w:val="34"/>
    <w:qFormat/>
    <w:rsid w:val="00FC7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&#1051;&#1080;&#1095;&#1085;&#1099;&#1077;\&#1055;&#1072;&#1074;&#1083;&#1086;&#1074;%20&#1044;&#1044;\!&#1051;&#1080;&#1095;&#1085;&#1099;&#1081;%20&#1087;&#1083;&#1072;&#1085;%20&#1088;&#1072;&#1073;&#1086;&#1090;&#1099;%20%5b&#1064;&#1072;&#1073;&#1083;&#1086;&#1085;%5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1866E6-E4F2-EC47-9CDF-C421F8A71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L:\Личные\Павлов ДД\!Личный план работы [Шаблон].dotx</Template>
  <TotalTime>17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Павлов</dc:creator>
  <cp:keywords/>
  <dc:description/>
  <cp:lastModifiedBy>Павлов Денис Дмитриевич</cp:lastModifiedBy>
  <cp:revision>8</cp:revision>
  <dcterms:created xsi:type="dcterms:W3CDTF">2022-05-02T15:07:00Z</dcterms:created>
  <dcterms:modified xsi:type="dcterms:W3CDTF">2022-05-02T16:12:00Z</dcterms:modified>
</cp:coreProperties>
</file>